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  <w:color w:val="auto"/>
        </w:rPr>
        <w:alias w:val="Author"/>
        <w:tag w:val=""/>
        <w:id w:val="-1057703664"/>
        <w:placeholder>
          <w:docPart w:val="F5E0F906A3F64914AD67BF72CBBA718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/>
      </w:sdtPr>
      <w:sdtEndPr/>
      <w:sdtContent>
        <w:p w:rsidR="00320560" w:rsidRPr="00673BB8" w:rsidRDefault="00405408">
          <w:pPr>
            <w:pStyle w:val="Title"/>
            <w:rPr>
              <w:b/>
              <w:bCs/>
              <w:color w:val="auto"/>
            </w:rPr>
          </w:pPr>
          <w:r w:rsidRPr="00673BB8">
            <w:rPr>
              <w:b/>
              <w:bCs/>
              <w:color w:val="auto"/>
            </w:rPr>
            <w:t>Nischal Shrestha</w:t>
          </w:r>
        </w:p>
      </w:sdtContent>
    </w:sdt>
    <w:p w:rsidR="00320560" w:rsidRPr="00673BB8" w:rsidRDefault="00405408" w:rsidP="00A16D47">
      <w:r w:rsidRPr="00673BB8">
        <w:t>Bidur-03, Nuwakot</w:t>
      </w:r>
      <w:r w:rsidR="00320560" w:rsidRPr="00673BB8">
        <w:t xml:space="preserve"> </w:t>
      </w:r>
      <w:r w:rsidR="00920352" w:rsidRPr="00673BB8">
        <w:t>|</w:t>
      </w:r>
      <w:r w:rsidR="003D6625">
        <w:t xml:space="preserve"> </w:t>
      </w:r>
      <w:proofErr w:type="spellStart"/>
      <w:r w:rsidR="00920352">
        <w:t>Dhungedhara</w:t>
      </w:r>
      <w:proofErr w:type="spellEnd"/>
      <w:r w:rsidR="00920352">
        <w:t xml:space="preserve">, </w:t>
      </w:r>
      <w:proofErr w:type="spellStart"/>
      <w:r w:rsidR="00920352">
        <w:t>Banasthali</w:t>
      </w:r>
      <w:proofErr w:type="spellEnd"/>
      <w:r w:rsidR="00920352">
        <w:t>, Kathmandu</w:t>
      </w:r>
      <w:r w:rsidR="00320560" w:rsidRPr="00673BB8">
        <w:t xml:space="preserve">| </w:t>
      </w:r>
      <w:r w:rsidRPr="00673BB8">
        <w:t>+977 9843481901</w:t>
      </w:r>
      <w:r w:rsidR="00320560" w:rsidRPr="00673BB8">
        <w:t xml:space="preserve"> | </w:t>
      </w:r>
      <w:hyperlink r:id="rId8" w:history="1">
        <w:r w:rsidRPr="00673BB8">
          <w:rPr>
            <w:rStyle w:val="Hyperlink"/>
            <w:color w:val="auto"/>
          </w:rPr>
          <w:t>nischalstha9@gmail.com</w:t>
        </w:r>
      </w:hyperlink>
      <w:r w:rsidRPr="00673BB8">
        <w:t xml:space="preserve"> </w:t>
      </w:r>
    </w:p>
    <w:p w:rsidR="00BA404C" w:rsidRPr="00673BB8" w:rsidRDefault="00BA404C" w:rsidP="001946EC">
      <w:pPr>
        <w:ind w:left="720" w:hanging="720"/>
      </w:pPr>
      <w:r w:rsidRPr="00673BB8">
        <w:t xml:space="preserve">Profile: </w:t>
      </w:r>
      <w:r w:rsidR="0081753F" w:rsidRPr="00673BB8">
        <w:tab/>
      </w:r>
      <w:r w:rsidRPr="00673BB8">
        <w:t>I am a Diploma graduated student in Information Technology</w:t>
      </w:r>
      <w:r w:rsidR="001946EC" w:rsidRPr="00673BB8">
        <w:t xml:space="preserve"> form Nepal Banepa Polytechnic Institute</w:t>
      </w:r>
      <w:r w:rsidR="00DE051D" w:rsidRPr="00673BB8">
        <w:t>. I have developed Diploma level skills on Information Technology through my education. I am one of the determined and dedicated student. I am now looking to further develop and use my skills in an official organization.</w:t>
      </w:r>
    </w:p>
    <w:p w:rsidR="00927520" w:rsidRPr="00673BB8" w:rsidRDefault="0081753F" w:rsidP="0081753F">
      <w:r w:rsidRPr="00673BB8">
        <w:t xml:space="preserve">Hobbies: </w:t>
      </w:r>
      <w:r w:rsidR="00045FF5" w:rsidRPr="00673BB8">
        <w:t>Video editing and animation, Photoshop, Drawing, Conception and imagination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Description w:val="Resume content table"/>
      </w:tblPr>
      <w:tblGrid>
        <w:gridCol w:w="7981"/>
        <w:gridCol w:w="1379"/>
      </w:tblGrid>
      <w:tr w:rsidR="005326B2" w:rsidRPr="00673BB8" w:rsidTr="00086677">
        <w:sdt>
          <w:sdtPr>
            <w:rPr>
              <w:color w:val="auto"/>
            </w:rPr>
            <w:id w:val="1987511812"/>
            <w:placeholder>
              <w:docPart w:val="520344FD418947F3B8108E978F0EEAE6"/>
            </w:placeholder>
            <w:temporary/>
            <w:showingPlcHdr/>
            <w15:appearance w15:val="hidden"/>
          </w:sdtPr>
          <w:sdtEndPr/>
          <w:sdtContent>
            <w:tc>
              <w:tcPr>
                <w:tcW w:w="7981" w:type="dxa"/>
              </w:tcPr>
              <w:p w:rsidR="00F75D2E" w:rsidRPr="00673BB8" w:rsidRDefault="00A16D47">
                <w:pPr>
                  <w:pStyle w:val="Heading1"/>
                  <w:rPr>
                    <w:color w:val="auto"/>
                  </w:rPr>
                </w:pPr>
                <w:r w:rsidRPr="00673BB8">
                  <w:rPr>
                    <w:b/>
                    <w:bCs/>
                    <w:color w:val="auto"/>
                  </w:rPr>
                  <w:t>Objective</w:t>
                </w:r>
              </w:p>
            </w:tc>
          </w:sdtContent>
        </w:sdt>
        <w:tc>
          <w:tcPr>
            <w:tcW w:w="1379" w:type="dxa"/>
          </w:tcPr>
          <w:p w:rsidR="00F75D2E" w:rsidRPr="00673BB8" w:rsidRDefault="00F75D2E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F75D2E" w:rsidRPr="00673BB8" w:rsidRDefault="001D032B" w:rsidP="00405408">
            <w:r w:rsidRPr="00673BB8">
              <w:t>A</w:t>
            </w:r>
            <w:r w:rsidR="00405408" w:rsidRPr="00673BB8">
              <w:t xml:space="preserve"> basic to intermediate level computer based works.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3D28D8">
            <w:pPr>
              <w:pStyle w:val="Heading1"/>
              <w:rPr>
                <w:color w:val="auto"/>
              </w:rPr>
            </w:pPr>
            <w:sdt>
              <w:sdtPr>
                <w:rPr>
                  <w:color w:val="auto"/>
                </w:rPr>
                <w:id w:val="1896543230"/>
                <w:placeholder>
                  <w:docPart w:val="21BF8D367CC94443AE29FF84CB0ED465"/>
                </w:placeholder>
                <w:temporary/>
                <w:showingPlcHdr/>
                <w15:appearance w15:val="hidden"/>
              </w:sdtPr>
              <w:sdtEndPr/>
              <w:sdtContent>
                <w:r w:rsidR="00A16D47" w:rsidRPr="00673BB8">
                  <w:rPr>
                    <w:b/>
                    <w:bCs/>
                    <w:color w:val="auto"/>
                  </w:rPr>
                  <w:t>Education</w:t>
                </w:r>
              </w:sdtContent>
            </w:sdt>
          </w:p>
        </w:tc>
        <w:tc>
          <w:tcPr>
            <w:tcW w:w="1379" w:type="dxa"/>
          </w:tcPr>
          <w:p w:rsidR="00F75D2E" w:rsidRPr="00673BB8" w:rsidRDefault="00F75D2E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DC322A" w:rsidRPr="00673BB8" w:rsidRDefault="00405408">
            <w:r w:rsidRPr="00673BB8">
              <w:t>Diploma in  Information Technology</w:t>
            </w:r>
            <w:r w:rsidR="00E25FEE" w:rsidRPr="00673BB8">
              <w:t>, DIT-00025-015</w:t>
            </w:r>
          </w:p>
          <w:p w:rsidR="00F75D2E" w:rsidRPr="00673BB8" w:rsidRDefault="00405408" w:rsidP="00405408">
            <w:pPr>
              <w:rPr>
                <w:rStyle w:val="Emphasis"/>
              </w:rPr>
            </w:pPr>
            <w:r w:rsidRPr="00673BB8">
              <w:rPr>
                <w:rStyle w:val="Emphasis"/>
              </w:rPr>
              <w:t>Nepal Banepa Polytechnic Institute</w:t>
            </w:r>
            <w:r w:rsidR="008553F2" w:rsidRPr="00673BB8">
              <w:rPr>
                <w:rStyle w:val="Emphasis"/>
              </w:rPr>
              <w:t>, Banepa-Kavre</w:t>
            </w:r>
          </w:p>
          <w:p w:rsidR="00DC322A" w:rsidRPr="00673BB8" w:rsidRDefault="00C420F8" w:rsidP="00405408">
            <w:pPr>
              <w:rPr>
                <w:rStyle w:val="Emphasis"/>
              </w:rPr>
            </w:pPr>
            <w:r>
              <w:rPr>
                <w:rStyle w:val="Emphasis"/>
              </w:rPr>
              <w:t>Successfully passed Diploma in Information Technology with 67.68% in aggregate</w:t>
            </w:r>
            <w:r w:rsidR="00DC322A" w:rsidRPr="00673BB8">
              <w:rPr>
                <w:rStyle w:val="Emphasis"/>
              </w:rPr>
              <w:t>.</w:t>
            </w:r>
          </w:p>
        </w:tc>
        <w:tc>
          <w:tcPr>
            <w:tcW w:w="1379" w:type="dxa"/>
          </w:tcPr>
          <w:p w:rsidR="00F75D2E" w:rsidRPr="00673BB8" w:rsidRDefault="00405408" w:rsidP="00405408">
            <w:r w:rsidRPr="00673BB8">
              <w:t>2072-2075</w:t>
            </w:r>
          </w:p>
        </w:tc>
      </w:tr>
      <w:tr w:rsidR="005326B2" w:rsidRPr="00673BB8" w:rsidTr="00086677">
        <w:tc>
          <w:tcPr>
            <w:tcW w:w="7981" w:type="dxa"/>
          </w:tcPr>
          <w:p w:rsidR="00F75D2E" w:rsidRPr="00673BB8" w:rsidRDefault="00405408" w:rsidP="00D2425A">
            <w:pPr>
              <w:pStyle w:val="ListBullet"/>
              <w:spacing w:after="0"/>
            </w:pPr>
            <w:r w:rsidRPr="00673BB8">
              <w:t>Major: Science</w:t>
            </w:r>
          </w:p>
          <w:p w:rsidR="00405408" w:rsidRPr="00673BB8" w:rsidRDefault="00405408" w:rsidP="00D2425A">
            <w:pPr>
              <w:pStyle w:val="ListBullet"/>
              <w:spacing w:after="0"/>
            </w:pPr>
            <w:r w:rsidRPr="00673BB8">
              <w:t>Minor: Computer Engineering</w:t>
            </w:r>
          </w:p>
          <w:p w:rsidR="00405408" w:rsidRPr="00673BB8" w:rsidRDefault="00405408" w:rsidP="00D2425A">
            <w:pPr>
              <w:pStyle w:val="ListBullet"/>
              <w:spacing w:after="0"/>
            </w:pPr>
            <w:r w:rsidRPr="00673BB8">
              <w:t xml:space="preserve">Related course work: Computer fundamental, Microsoft Office, C Basic, C++ basic, VB, PHP, Data mining, System analysis and design, E-commerce, </w:t>
            </w:r>
            <w:r w:rsidR="00871A05" w:rsidRPr="00673BB8">
              <w:t>EDC, Microprocessor</w:t>
            </w:r>
            <w:r w:rsidR="00BC3297" w:rsidRPr="00673BB8">
              <w:t>, Engineering Drawing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DC322A" w:rsidRPr="00673BB8" w:rsidRDefault="00DC322A" w:rsidP="00DC322A">
            <w:r w:rsidRPr="00673BB8">
              <w:t>School Leaving Certificate</w:t>
            </w:r>
            <w:r w:rsidR="00E25FEE" w:rsidRPr="00673BB8">
              <w:t xml:space="preserve">, </w:t>
            </w:r>
          </w:p>
          <w:p w:rsidR="00DC322A" w:rsidRPr="00673BB8" w:rsidRDefault="00DC322A" w:rsidP="00DC322A">
            <w:pPr>
              <w:rPr>
                <w:rStyle w:val="Emphasis"/>
              </w:rPr>
            </w:pPr>
            <w:r w:rsidRPr="00673BB8">
              <w:rPr>
                <w:rStyle w:val="Emphasis"/>
              </w:rPr>
              <w:t>Orchid Academy Nuwakot</w:t>
            </w:r>
            <w:r w:rsidR="008553F2" w:rsidRPr="00673BB8">
              <w:rPr>
                <w:rStyle w:val="Emphasis"/>
              </w:rPr>
              <w:t xml:space="preserve">, </w:t>
            </w:r>
            <w:proofErr w:type="spellStart"/>
            <w:r w:rsidR="008553F2" w:rsidRPr="00673BB8">
              <w:rPr>
                <w:rStyle w:val="Emphasis"/>
              </w:rPr>
              <w:t>Bat</w:t>
            </w:r>
            <w:r w:rsidR="009C4AEF" w:rsidRPr="00673BB8">
              <w:rPr>
                <w:rStyle w:val="Emphasis"/>
              </w:rPr>
              <w:t>t</w:t>
            </w:r>
            <w:r w:rsidR="008553F2" w:rsidRPr="00673BB8">
              <w:rPr>
                <w:rStyle w:val="Emphasis"/>
              </w:rPr>
              <w:t>ar</w:t>
            </w:r>
            <w:proofErr w:type="spellEnd"/>
            <w:r w:rsidR="008553F2" w:rsidRPr="00673BB8">
              <w:rPr>
                <w:rStyle w:val="Emphasis"/>
              </w:rPr>
              <w:t>-Nuwakot</w:t>
            </w:r>
          </w:p>
          <w:p w:rsidR="00DC322A" w:rsidRPr="00673BB8" w:rsidRDefault="00DC322A" w:rsidP="00DC322A">
            <w:pPr>
              <w:pStyle w:val="ListBullet"/>
              <w:numPr>
                <w:ilvl w:val="0"/>
                <w:numId w:val="0"/>
              </w:numPr>
            </w:pPr>
            <w:r w:rsidRPr="00673BB8">
              <w:rPr>
                <w:rStyle w:val="Emphasis"/>
              </w:rPr>
              <w:t>Passed the exam with 69%</w:t>
            </w:r>
          </w:p>
        </w:tc>
        <w:tc>
          <w:tcPr>
            <w:tcW w:w="1379" w:type="dxa"/>
          </w:tcPr>
          <w:p w:rsidR="00DC322A" w:rsidRPr="00673BB8" w:rsidRDefault="00E25FEE">
            <w:r w:rsidRPr="00673BB8">
              <w:t>2071</w:t>
            </w:r>
          </w:p>
        </w:tc>
      </w:tr>
    </w:tbl>
    <w:p w:rsidR="00086677" w:rsidRDefault="00086677">
      <w:pPr>
        <w:rPr>
          <w:caps/>
        </w:rPr>
      </w:pPr>
      <w:r>
        <w:rPr>
          <w:caps/>
          <w:noProof/>
          <w:lang w:bidi="ne-NP"/>
        </w:rPr>
        <w:drawing>
          <wp:inline distT="0" distB="0" distL="0" distR="0">
            <wp:extent cx="3766457" cy="517968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fic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57" cy="51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Description w:val="Resume content table"/>
      </w:tblPr>
      <w:tblGrid>
        <w:gridCol w:w="7981"/>
        <w:gridCol w:w="1379"/>
      </w:tblGrid>
      <w:tr w:rsidR="005326B2" w:rsidRPr="00673BB8" w:rsidTr="00086677">
        <w:tc>
          <w:tcPr>
            <w:tcW w:w="7981" w:type="dxa"/>
          </w:tcPr>
          <w:p w:rsidR="00F75D2E" w:rsidRPr="00673BB8" w:rsidRDefault="003D28D8">
            <w:pPr>
              <w:pStyle w:val="Heading1"/>
              <w:rPr>
                <w:color w:val="auto"/>
              </w:rPr>
            </w:pPr>
            <w:sdt>
              <w:sdtPr>
                <w:rPr>
                  <w:b/>
                  <w:bCs/>
                  <w:color w:val="auto"/>
                </w:rPr>
                <w:id w:val="657741879"/>
                <w:placeholder>
                  <w:docPart w:val="F54C757B87F848F3B6424FDFBC970B2F"/>
                </w:placeholder>
                <w:temporary/>
                <w:showingPlcHdr/>
                <w15:appearance w15:val="hidden"/>
              </w:sdtPr>
              <w:sdtEndPr>
                <w:rPr>
                  <w:b w:val="0"/>
                  <w:bCs w:val="0"/>
                </w:rPr>
              </w:sdtEndPr>
              <w:sdtContent>
                <w:r w:rsidR="00A16D47" w:rsidRPr="00673BB8">
                  <w:rPr>
                    <w:b/>
                    <w:bCs/>
                    <w:color w:val="auto"/>
                  </w:rPr>
                  <w:t>Skills &amp; Abilities</w:t>
                </w:r>
              </w:sdtContent>
            </w:sdt>
          </w:p>
        </w:tc>
        <w:tc>
          <w:tcPr>
            <w:tcW w:w="1379" w:type="dxa"/>
          </w:tcPr>
          <w:p w:rsidR="00F75D2E" w:rsidRPr="00673BB8" w:rsidRDefault="00F75D2E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F75D2E" w:rsidRPr="00673BB8" w:rsidRDefault="00405408" w:rsidP="00405408">
            <w:r w:rsidRPr="00673BB8">
              <w:t>Basic Web System Development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rPr>
          <w:trHeight w:val="575"/>
        </w:trPr>
        <w:tc>
          <w:tcPr>
            <w:tcW w:w="7981" w:type="dxa"/>
          </w:tcPr>
          <w:p w:rsidR="00405408" w:rsidRPr="00673BB8" w:rsidRDefault="00405408" w:rsidP="00D2425A">
            <w:pPr>
              <w:pStyle w:val="ListBullet"/>
              <w:spacing w:after="0"/>
            </w:pPr>
            <w:r w:rsidRPr="00673BB8">
              <w:t>Developed two projects in college level</w:t>
            </w:r>
          </w:p>
          <w:p w:rsidR="00405408" w:rsidRPr="00673BB8" w:rsidRDefault="00405408" w:rsidP="00D2425A">
            <w:pPr>
              <w:pStyle w:val="ListBullet"/>
              <w:numPr>
                <w:ilvl w:val="0"/>
                <w:numId w:val="16"/>
              </w:numPr>
              <w:spacing w:after="0"/>
            </w:pPr>
            <w:r w:rsidRPr="00673BB8">
              <w:t>Bus Ticket Reservation System</w:t>
            </w:r>
            <w:r w:rsidR="008C541C" w:rsidRPr="00673BB8">
              <w:t xml:space="preserve"> as College Major Project</w:t>
            </w:r>
          </w:p>
          <w:p w:rsidR="00405408" w:rsidRPr="00673BB8" w:rsidRDefault="00405408" w:rsidP="00D2425A">
            <w:pPr>
              <w:pStyle w:val="ListBullet"/>
              <w:numPr>
                <w:ilvl w:val="0"/>
                <w:numId w:val="16"/>
              </w:numPr>
              <w:spacing w:after="0"/>
            </w:pPr>
            <w:r w:rsidRPr="00673BB8">
              <w:t>Font face Helvetica</w:t>
            </w:r>
            <w:r w:rsidR="008C541C" w:rsidRPr="00673BB8">
              <w:t xml:space="preserve"> as College Minor Project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8C541C" w:rsidP="008C541C">
            <w:r w:rsidRPr="00673BB8">
              <w:t>Microsoft office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rPr>
          <w:trHeight w:val="395"/>
        </w:trPr>
        <w:tc>
          <w:tcPr>
            <w:tcW w:w="7981" w:type="dxa"/>
          </w:tcPr>
          <w:p w:rsidR="00C0296F" w:rsidRPr="00673BB8" w:rsidRDefault="008C541C" w:rsidP="00C0296F">
            <w:pPr>
              <w:pStyle w:val="ListBullet"/>
            </w:pPr>
            <w:r w:rsidRPr="00673BB8">
              <w:t>Can Work with every important office based works on office programs as MS-Word, MS-Excel</w:t>
            </w:r>
            <w:r w:rsidR="00C0296F" w:rsidRPr="00673BB8">
              <w:t>.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C0296F" w:rsidP="00C0296F">
            <w:r w:rsidRPr="00673BB8">
              <w:t>Networking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C0296F" w:rsidP="00D2425A">
            <w:pPr>
              <w:pStyle w:val="ListBullet"/>
              <w:spacing w:after="0"/>
            </w:pPr>
            <w:r w:rsidRPr="00673BB8">
              <w:t>Have basic knowledge of Computer Networking</w:t>
            </w:r>
          </w:p>
          <w:p w:rsidR="007E79E1" w:rsidRPr="00673BB8" w:rsidRDefault="007E79E1" w:rsidP="00D2425A">
            <w:pPr>
              <w:pStyle w:val="ListBullet"/>
              <w:spacing w:after="0"/>
            </w:pPr>
            <w:r w:rsidRPr="00673BB8">
              <w:t>Interested in networking further seeking for advanced networking knowledge and tasks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C76110" w:rsidP="00C76110">
            <w:r w:rsidRPr="00673BB8">
              <w:t>Basic Photo and Video editing skills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C76110" w:rsidP="00D2425A">
            <w:pPr>
              <w:pStyle w:val="ListBullet"/>
              <w:spacing w:after="0"/>
            </w:pPr>
            <w:r w:rsidRPr="00673BB8">
              <w:t>Can perform basic actions in Adobe Premiere Pro</w:t>
            </w:r>
          </w:p>
          <w:p w:rsidR="00C76110" w:rsidRPr="00673BB8" w:rsidRDefault="00C76110" w:rsidP="00D2425A">
            <w:pPr>
              <w:pStyle w:val="ListBullet"/>
              <w:spacing w:after="0"/>
            </w:pPr>
            <w:r w:rsidRPr="00673BB8">
              <w:t xml:space="preserve">Can perform basic to medium level of photo editing in Photoshop in </w:t>
            </w:r>
            <w:proofErr w:type="spellStart"/>
            <w:r w:rsidRPr="00673BB8">
              <w:t>Lightroom</w:t>
            </w:r>
            <w:proofErr w:type="spellEnd"/>
            <w:r w:rsidR="00CF5955" w:rsidRPr="00673BB8">
              <w:t>.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F75D2E" w:rsidRPr="00673BB8" w:rsidRDefault="003D28D8">
            <w:pPr>
              <w:pStyle w:val="Heading1"/>
              <w:rPr>
                <w:b/>
                <w:bCs/>
                <w:color w:val="auto"/>
              </w:rPr>
            </w:pPr>
            <w:sdt>
              <w:sdtPr>
                <w:rPr>
                  <w:b/>
                  <w:bCs/>
                  <w:color w:val="auto"/>
                </w:rPr>
                <w:id w:val="-5209806"/>
                <w:placeholder>
                  <w:docPart w:val="F89B9BF31F6144258C8E4FE72EA8F7C4"/>
                </w:placeholder>
                <w:temporary/>
                <w:showingPlcHdr/>
                <w15:appearance w15:val="hidden"/>
              </w:sdtPr>
              <w:sdtEndPr/>
              <w:sdtContent>
                <w:r w:rsidR="00A16D47" w:rsidRPr="00673BB8">
                  <w:rPr>
                    <w:b/>
                    <w:bCs/>
                    <w:color w:val="auto"/>
                  </w:rPr>
                  <w:t>Experience</w:t>
                </w:r>
              </w:sdtContent>
            </w:sdt>
          </w:p>
        </w:tc>
        <w:tc>
          <w:tcPr>
            <w:tcW w:w="1379" w:type="dxa"/>
          </w:tcPr>
          <w:p w:rsidR="00F75D2E" w:rsidRPr="00673BB8" w:rsidRDefault="00F75D2E">
            <w:pPr>
              <w:pStyle w:val="Heading1"/>
              <w:rPr>
                <w:b/>
                <w:bCs/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F75D2E" w:rsidRPr="00673BB8" w:rsidRDefault="00DC322A" w:rsidP="00BA26F5">
            <w:pPr>
              <w:rPr>
                <w:rStyle w:val="Emphasis"/>
              </w:rPr>
            </w:pPr>
            <w:r w:rsidRPr="00673BB8">
              <w:rPr>
                <w:rStyle w:val="Emphasis"/>
              </w:rPr>
              <w:t xml:space="preserve">Currently </w:t>
            </w:r>
            <w:r w:rsidR="00BA26F5" w:rsidRPr="00673BB8">
              <w:rPr>
                <w:rStyle w:val="Emphasis"/>
              </w:rPr>
              <w:t>I am only graduated from a Diploma level college and seeking for a suitable job.</w:t>
            </w:r>
          </w:p>
        </w:tc>
        <w:tc>
          <w:tcPr>
            <w:tcW w:w="1379" w:type="dxa"/>
          </w:tcPr>
          <w:p w:rsidR="00F75D2E" w:rsidRPr="00673BB8" w:rsidRDefault="00F75D2E"/>
        </w:tc>
      </w:tr>
      <w:tr w:rsidR="005326B2" w:rsidRPr="00673BB8" w:rsidTr="00086677">
        <w:tc>
          <w:tcPr>
            <w:tcW w:w="7981" w:type="dxa"/>
          </w:tcPr>
          <w:p w:rsidR="00AE22A8" w:rsidRPr="00673BB8" w:rsidRDefault="00AE22A8" w:rsidP="00AE22A8">
            <w:pPr>
              <w:pStyle w:val="Heading1"/>
              <w:rPr>
                <w:b/>
                <w:bCs/>
                <w:color w:val="auto"/>
              </w:rPr>
            </w:pPr>
            <w:r w:rsidRPr="00673BB8">
              <w:rPr>
                <w:b/>
                <w:bCs/>
                <w:color w:val="auto"/>
              </w:rPr>
              <w:t>Organizations</w:t>
            </w:r>
          </w:p>
        </w:tc>
        <w:tc>
          <w:tcPr>
            <w:tcW w:w="1379" w:type="dxa"/>
          </w:tcPr>
          <w:p w:rsidR="00AE22A8" w:rsidRPr="00673BB8" w:rsidRDefault="00AE22A8" w:rsidP="00F04730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AE22A8" w:rsidRPr="00673BB8" w:rsidRDefault="00AE22A8" w:rsidP="00F04730">
            <w:pPr>
              <w:rPr>
                <w:rStyle w:val="Emphasis"/>
              </w:rPr>
            </w:pPr>
            <w:r w:rsidRPr="00673BB8">
              <w:rPr>
                <w:rStyle w:val="Emphasis"/>
              </w:rPr>
              <w:t xml:space="preserve">Currently I </w:t>
            </w:r>
            <w:r w:rsidR="00C53B33" w:rsidRPr="00673BB8">
              <w:rPr>
                <w:rStyle w:val="Emphasis"/>
              </w:rPr>
              <w:t>haven’t</w:t>
            </w:r>
            <w:r w:rsidRPr="00673BB8">
              <w:rPr>
                <w:rStyle w:val="Emphasis"/>
              </w:rPr>
              <w:t xml:space="preserve"> been employed to any of the organizations.</w:t>
            </w:r>
          </w:p>
        </w:tc>
        <w:tc>
          <w:tcPr>
            <w:tcW w:w="1379" w:type="dxa"/>
          </w:tcPr>
          <w:p w:rsidR="00AE22A8" w:rsidRPr="00673BB8" w:rsidRDefault="00AE22A8" w:rsidP="00F04730"/>
        </w:tc>
      </w:tr>
      <w:tr w:rsidR="005326B2" w:rsidRPr="00673BB8" w:rsidTr="00086677">
        <w:tc>
          <w:tcPr>
            <w:tcW w:w="7981" w:type="dxa"/>
          </w:tcPr>
          <w:p w:rsidR="00BA404C" w:rsidRPr="00673BB8" w:rsidRDefault="00AE22A8" w:rsidP="00AE22A8">
            <w:pPr>
              <w:pStyle w:val="Heading1"/>
              <w:rPr>
                <w:b/>
                <w:bCs/>
                <w:color w:val="auto"/>
              </w:rPr>
            </w:pPr>
            <w:r w:rsidRPr="00673BB8">
              <w:rPr>
                <w:b/>
                <w:bCs/>
                <w:color w:val="auto"/>
              </w:rPr>
              <w:t>Languages</w:t>
            </w:r>
          </w:p>
        </w:tc>
        <w:tc>
          <w:tcPr>
            <w:tcW w:w="1379" w:type="dxa"/>
          </w:tcPr>
          <w:p w:rsidR="00BA404C" w:rsidRPr="00673BB8" w:rsidRDefault="00BA404C" w:rsidP="00F04730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BA404C" w:rsidRPr="00673BB8" w:rsidRDefault="00AE22A8" w:rsidP="00AE22A8">
            <w:pPr>
              <w:rPr>
                <w:rStyle w:val="Emphasis"/>
                <w:i w:val="0"/>
                <w:iCs w:val="0"/>
              </w:rPr>
            </w:pPr>
            <w:r w:rsidRPr="00673BB8">
              <w:rPr>
                <w:rStyle w:val="Emphasis"/>
                <w:i w:val="0"/>
                <w:iCs w:val="0"/>
              </w:rPr>
              <w:t>Nepali     *****</w:t>
            </w:r>
          </w:p>
          <w:p w:rsidR="00AE22A8" w:rsidRPr="00673BB8" w:rsidRDefault="00AE22A8" w:rsidP="00AE22A8">
            <w:pPr>
              <w:rPr>
                <w:rStyle w:val="Emphasis"/>
                <w:i w:val="0"/>
                <w:iCs w:val="0"/>
              </w:rPr>
            </w:pPr>
            <w:r w:rsidRPr="00673BB8">
              <w:rPr>
                <w:rStyle w:val="Emphasis"/>
                <w:i w:val="0"/>
                <w:iCs w:val="0"/>
              </w:rPr>
              <w:t>English    ***</w:t>
            </w:r>
          </w:p>
          <w:p w:rsidR="00AE22A8" w:rsidRPr="00673BB8" w:rsidRDefault="00AE22A8" w:rsidP="00AE22A8">
            <w:pPr>
              <w:rPr>
                <w:rStyle w:val="Emphasis"/>
                <w:i w:val="0"/>
                <w:iCs w:val="0"/>
              </w:rPr>
            </w:pPr>
            <w:r w:rsidRPr="00673BB8">
              <w:rPr>
                <w:rStyle w:val="Emphasis"/>
                <w:i w:val="0"/>
                <w:iCs w:val="0"/>
              </w:rPr>
              <w:t>Hindi       ***</w:t>
            </w:r>
          </w:p>
        </w:tc>
        <w:tc>
          <w:tcPr>
            <w:tcW w:w="1379" w:type="dxa"/>
          </w:tcPr>
          <w:p w:rsidR="00BA404C" w:rsidRPr="00673BB8" w:rsidRDefault="00BA404C" w:rsidP="00F04730"/>
        </w:tc>
      </w:tr>
      <w:tr w:rsidR="005326B2" w:rsidRPr="00673BB8" w:rsidTr="00086677">
        <w:tc>
          <w:tcPr>
            <w:tcW w:w="7981" w:type="dxa"/>
          </w:tcPr>
          <w:p w:rsidR="00AE22A8" w:rsidRPr="00673BB8" w:rsidRDefault="0081753F" w:rsidP="0081753F">
            <w:pPr>
              <w:pStyle w:val="Heading1"/>
              <w:rPr>
                <w:b/>
                <w:bCs/>
                <w:color w:val="auto"/>
              </w:rPr>
            </w:pPr>
            <w:r w:rsidRPr="00673BB8">
              <w:rPr>
                <w:b/>
                <w:bCs/>
                <w:color w:val="auto"/>
              </w:rPr>
              <w:t>Interests</w:t>
            </w:r>
          </w:p>
        </w:tc>
        <w:tc>
          <w:tcPr>
            <w:tcW w:w="1379" w:type="dxa"/>
          </w:tcPr>
          <w:p w:rsidR="00AE22A8" w:rsidRPr="00673BB8" w:rsidRDefault="00AE22A8" w:rsidP="00F04730">
            <w:pPr>
              <w:pStyle w:val="Heading1"/>
              <w:rPr>
                <w:color w:val="auto"/>
              </w:rPr>
            </w:pPr>
          </w:p>
        </w:tc>
      </w:tr>
      <w:tr w:rsidR="005326B2" w:rsidRPr="00673BB8" w:rsidTr="00086677">
        <w:tc>
          <w:tcPr>
            <w:tcW w:w="7981" w:type="dxa"/>
          </w:tcPr>
          <w:p w:rsidR="00AE22A8" w:rsidRPr="00673BB8" w:rsidRDefault="00990008" w:rsidP="00F04730">
            <w:pPr>
              <w:rPr>
                <w:rStyle w:val="Emphasis"/>
                <w:i w:val="0"/>
                <w:iCs w:val="0"/>
              </w:rPr>
            </w:pPr>
            <w:r w:rsidRPr="00673BB8">
              <w:rPr>
                <w:rStyle w:val="Emphasis"/>
                <w:i w:val="0"/>
                <w:iCs w:val="0"/>
              </w:rPr>
              <w:t>Photos, videos, animation, networking, web system, management, Leadership, client dealing skills, computer maintenance</w:t>
            </w:r>
          </w:p>
        </w:tc>
        <w:tc>
          <w:tcPr>
            <w:tcW w:w="1379" w:type="dxa"/>
          </w:tcPr>
          <w:p w:rsidR="00AE22A8" w:rsidRPr="00673BB8" w:rsidRDefault="00AE22A8" w:rsidP="00F04730"/>
        </w:tc>
      </w:tr>
      <w:tr w:rsidR="005326B2" w:rsidRPr="00673BB8" w:rsidTr="00086677">
        <w:tc>
          <w:tcPr>
            <w:tcW w:w="7981" w:type="dxa"/>
          </w:tcPr>
          <w:p w:rsidR="006C6E4A" w:rsidRPr="00673BB8" w:rsidRDefault="006C6E4A" w:rsidP="006C6E4A">
            <w:pPr>
              <w:pStyle w:val="Heading1"/>
              <w:rPr>
                <w:b/>
                <w:bCs/>
                <w:color w:val="auto"/>
              </w:rPr>
            </w:pPr>
            <w:r w:rsidRPr="00673BB8">
              <w:rPr>
                <w:b/>
                <w:bCs/>
                <w:color w:val="auto"/>
              </w:rPr>
              <w:t>lEADERSHIP AND vOLUNTEERING</w:t>
            </w:r>
          </w:p>
        </w:tc>
        <w:tc>
          <w:tcPr>
            <w:tcW w:w="1379" w:type="dxa"/>
          </w:tcPr>
          <w:p w:rsidR="006C6E4A" w:rsidRPr="00673BB8" w:rsidRDefault="006C6E4A" w:rsidP="006C6E4A"/>
        </w:tc>
      </w:tr>
      <w:tr w:rsidR="005326B2" w:rsidRPr="00673BB8" w:rsidTr="00086677">
        <w:tc>
          <w:tcPr>
            <w:tcW w:w="7981" w:type="dxa"/>
          </w:tcPr>
          <w:p w:rsidR="006C6E4A" w:rsidRDefault="00DE2DE9" w:rsidP="00DE2DE9">
            <w:pPr>
              <w:pStyle w:val="ListParagraph"/>
              <w:numPr>
                <w:ilvl w:val="0"/>
                <w:numId w:val="17"/>
              </w:numPr>
              <w:ind w:left="427"/>
              <w:rPr>
                <w:rStyle w:val="Emphasis"/>
                <w:i w:val="0"/>
                <w:iCs w:val="0"/>
              </w:rPr>
            </w:pPr>
            <w:r>
              <w:rPr>
                <w:rStyle w:val="Emphasis"/>
                <w:i w:val="0"/>
                <w:iCs w:val="0"/>
              </w:rPr>
              <w:t>Successfully guided every team member for their specific task they were good at.</w:t>
            </w:r>
          </w:p>
          <w:p w:rsidR="00735C01" w:rsidRDefault="00C2043D" w:rsidP="00735C01">
            <w:pPr>
              <w:pStyle w:val="ListParagraph"/>
              <w:numPr>
                <w:ilvl w:val="0"/>
                <w:numId w:val="17"/>
              </w:numPr>
              <w:ind w:left="427"/>
              <w:rPr>
                <w:rStyle w:val="Emphasis"/>
                <w:i w:val="0"/>
                <w:iCs w:val="0"/>
              </w:rPr>
            </w:pPr>
            <w:r>
              <w:rPr>
                <w:rStyle w:val="Emphasis"/>
                <w:i w:val="0"/>
                <w:iCs w:val="0"/>
              </w:rPr>
              <w:t>Managed every administrative task in the project.</w:t>
            </w:r>
          </w:p>
          <w:p w:rsidR="00852489" w:rsidRDefault="00852489" w:rsidP="00852489">
            <w:pPr>
              <w:rPr>
                <w:rStyle w:val="Emphasis"/>
                <w:i w:val="0"/>
                <w:iCs w:val="0"/>
              </w:rPr>
            </w:pPr>
          </w:p>
          <w:p w:rsidR="00852489" w:rsidRDefault="00852489" w:rsidP="00852489">
            <w:pPr>
              <w:rPr>
                <w:rStyle w:val="Emphasis"/>
                <w:i w:val="0"/>
                <w:iCs w:val="0"/>
              </w:rPr>
            </w:pPr>
          </w:p>
          <w:p w:rsidR="00852489" w:rsidRDefault="00852489" w:rsidP="00852489">
            <w:pPr>
              <w:rPr>
                <w:rStyle w:val="Emphasis"/>
                <w:i w:val="0"/>
                <w:iCs w:val="0"/>
              </w:rPr>
            </w:pPr>
          </w:p>
          <w:p w:rsidR="00852489" w:rsidRDefault="00852489" w:rsidP="00852489">
            <w:pPr>
              <w:rPr>
                <w:rStyle w:val="Emphasis"/>
                <w:i w:val="0"/>
                <w:iCs w:val="0"/>
              </w:rPr>
            </w:pPr>
          </w:p>
          <w:p w:rsidR="005326B2" w:rsidRPr="00852489" w:rsidRDefault="005326B2" w:rsidP="00852489">
            <w:pPr>
              <w:rPr>
                <w:rStyle w:val="Emphasis"/>
                <w:i w:val="0"/>
                <w:iCs w:val="0"/>
              </w:rPr>
            </w:pPr>
          </w:p>
        </w:tc>
        <w:tc>
          <w:tcPr>
            <w:tcW w:w="1379" w:type="dxa"/>
          </w:tcPr>
          <w:p w:rsidR="006C6E4A" w:rsidRPr="00673BB8" w:rsidRDefault="006C6E4A" w:rsidP="006C6E4A"/>
        </w:tc>
      </w:tr>
      <w:tr w:rsidR="005326B2" w:rsidRPr="00673BB8" w:rsidTr="00086677">
        <w:tc>
          <w:tcPr>
            <w:tcW w:w="7981" w:type="dxa"/>
          </w:tcPr>
          <w:p w:rsidR="00852489" w:rsidRPr="00673BB8" w:rsidRDefault="00852489" w:rsidP="00852489">
            <w:pPr>
              <w:pStyle w:val="Heading1"/>
              <w:rPr>
                <w:b/>
                <w:bCs/>
                <w:color w:val="auto"/>
              </w:rPr>
            </w:pPr>
            <w:r w:rsidRPr="00673BB8">
              <w:rPr>
                <w:b/>
                <w:bCs/>
                <w:color w:val="auto"/>
              </w:rPr>
              <w:t>Personal projects</w:t>
            </w:r>
          </w:p>
        </w:tc>
        <w:tc>
          <w:tcPr>
            <w:tcW w:w="1379" w:type="dxa"/>
          </w:tcPr>
          <w:p w:rsidR="00852489" w:rsidRPr="00673BB8" w:rsidRDefault="00852489" w:rsidP="00852489"/>
        </w:tc>
      </w:tr>
      <w:tr w:rsidR="005326B2" w:rsidRPr="00673BB8" w:rsidTr="00086677">
        <w:tc>
          <w:tcPr>
            <w:tcW w:w="7981" w:type="dxa"/>
          </w:tcPr>
          <w:p w:rsidR="00852489" w:rsidRPr="00744F3B" w:rsidRDefault="00852489" w:rsidP="00C57D1F">
            <w:pPr>
              <w:pStyle w:val="ListParagraph"/>
              <w:numPr>
                <w:ilvl w:val="0"/>
                <w:numId w:val="19"/>
              </w:numPr>
              <w:rPr>
                <w:rStyle w:val="Emphasis"/>
                <w:b/>
                <w:bCs/>
                <w:i w:val="0"/>
                <w:iCs w:val="0"/>
              </w:rPr>
            </w:pPr>
            <w:r w:rsidRPr="00744F3B">
              <w:rPr>
                <w:rStyle w:val="Emphasis"/>
                <w:b/>
                <w:bCs/>
                <w:i w:val="0"/>
                <w:iCs w:val="0"/>
              </w:rPr>
              <w:t>Simple Bus Ticket Reservation System (01/2075 to 02/2075)</w:t>
            </w:r>
          </w:p>
          <w:p w:rsidR="00C57D1F" w:rsidRPr="003762B7" w:rsidRDefault="003762B7" w:rsidP="003762B7">
            <w:pPr>
              <w:ind w:firstLine="607"/>
              <w:rPr>
                <w:rStyle w:val="Emphasis"/>
                <w:i w:val="0"/>
                <w:iCs w:val="0"/>
                <w:u w:val="single"/>
              </w:rPr>
            </w:pPr>
            <w:r w:rsidRPr="003762B7">
              <w:rPr>
                <w:rStyle w:val="Emphasis"/>
                <w:i w:val="0"/>
                <w:iCs w:val="0"/>
                <w:u w:val="single"/>
              </w:rPr>
              <w:t>Objectives</w:t>
            </w:r>
          </w:p>
          <w:p w:rsidR="003762B7" w:rsidRPr="003762B7" w:rsidRDefault="003762B7" w:rsidP="003762B7">
            <w:pPr>
              <w:pStyle w:val="ListParagraph"/>
              <w:numPr>
                <w:ilvl w:val="0"/>
                <w:numId w:val="20"/>
              </w:numPr>
              <w:rPr>
                <w:rStyle w:val="Emphasis"/>
                <w:i w:val="0"/>
                <w:iCs w:val="0"/>
              </w:rPr>
            </w:pPr>
            <w:r w:rsidRPr="003762B7">
              <w:rPr>
                <w:rStyle w:val="Emphasis"/>
                <w:i w:val="0"/>
                <w:iCs w:val="0"/>
              </w:rPr>
              <w:t>To provide complete information about bus routes and tickets.</w:t>
            </w:r>
          </w:p>
          <w:p w:rsidR="003762B7" w:rsidRPr="003762B7" w:rsidRDefault="003762B7" w:rsidP="003762B7">
            <w:pPr>
              <w:pStyle w:val="ListParagraph"/>
              <w:numPr>
                <w:ilvl w:val="0"/>
                <w:numId w:val="20"/>
              </w:numPr>
              <w:rPr>
                <w:rStyle w:val="Emphasis"/>
                <w:i w:val="0"/>
                <w:iCs w:val="0"/>
              </w:rPr>
            </w:pPr>
            <w:r w:rsidRPr="003762B7">
              <w:rPr>
                <w:rStyle w:val="Emphasis"/>
                <w:i w:val="0"/>
                <w:iCs w:val="0"/>
              </w:rPr>
              <w:t>To provide bus tickets in easy way.</w:t>
            </w:r>
          </w:p>
          <w:p w:rsidR="003762B7" w:rsidRPr="003762B7" w:rsidRDefault="003762B7" w:rsidP="003762B7">
            <w:pPr>
              <w:pStyle w:val="ListParagraph"/>
              <w:numPr>
                <w:ilvl w:val="0"/>
                <w:numId w:val="20"/>
              </w:numPr>
              <w:rPr>
                <w:rStyle w:val="Emphasis"/>
                <w:i w:val="0"/>
                <w:iCs w:val="0"/>
              </w:rPr>
            </w:pPr>
            <w:r w:rsidRPr="003762B7">
              <w:rPr>
                <w:rStyle w:val="Emphasis"/>
                <w:i w:val="0"/>
                <w:iCs w:val="0"/>
              </w:rPr>
              <w:t>To provide anytime anywhere service to the customer.</w:t>
            </w:r>
          </w:p>
          <w:p w:rsidR="003762B7" w:rsidRPr="003762B7" w:rsidRDefault="003762B7" w:rsidP="003762B7">
            <w:pPr>
              <w:pStyle w:val="ListParagraph"/>
              <w:numPr>
                <w:ilvl w:val="0"/>
                <w:numId w:val="20"/>
              </w:numPr>
              <w:rPr>
                <w:rStyle w:val="Emphasis"/>
                <w:i w:val="0"/>
                <w:iCs w:val="0"/>
              </w:rPr>
            </w:pPr>
            <w:r w:rsidRPr="003762B7">
              <w:rPr>
                <w:rStyle w:val="Emphasis"/>
                <w:i w:val="0"/>
                <w:iCs w:val="0"/>
              </w:rPr>
              <w:t>To minimize no. of staff and ticketing loads.</w:t>
            </w:r>
          </w:p>
          <w:p w:rsidR="003762B7" w:rsidRPr="003762B7" w:rsidRDefault="003762B7" w:rsidP="003762B7">
            <w:pPr>
              <w:pStyle w:val="ListParagraph"/>
              <w:numPr>
                <w:ilvl w:val="0"/>
                <w:numId w:val="20"/>
              </w:numPr>
              <w:rPr>
                <w:rStyle w:val="Emphasis"/>
                <w:i w:val="0"/>
                <w:iCs w:val="0"/>
              </w:rPr>
            </w:pPr>
            <w:r w:rsidRPr="003762B7">
              <w:rPr>
                <w:rStyle w:val="Emphasis"/>
                <w:i w:val="0"/>
                <w:iCs w:val="0"/>
              </w:rPr>
              <w:t>Dynamic ticket pricing system that provides increase or decrease of the ticket pricing for any day</w:t>
            </w:r>
          </w:p>
          <w:p w:rsidR="00C57D1F" w:rsidRDefault="003762B7" w:rsidP="003762B7">
            <w:pPr>
              <w:pStyle w:val="ListParagraph"/>
              <w:ind w:left="517"/>
              <w:rPr>
                <w:rStyle w:val="Emphasis"/>
                <w:i w:val="0"/>
                <w:iCs w:val="0"/>
              </w:rPr>
            </w:pPr>
            <w:r>
              <w:rPr>
                <w:rStyle w:val="Emphasis"/>
                <w:i w:val="0"/>
                <w:iCs w:val="0"/>
              </w:rPr>
              <w:t>Some Screenshots of the project:</w:t>
            </w:r>
          </w:p>
          <w:p w:rsidR="003762B7" w:rsidRDefault="003617FA" w:rsidP="003617FA">
            <w:pPr>
              <w:pStyle w:val="ListParagraph"/>
              <w:keepNext/>
              <w:ind w:left="517" w:hanging="360"/>
            </w:pPr>
            <w:r>
              <w:rPr>
                <w:noProof/>
                <w:lang w:bidi="ne-NP"/>
              </w:rPr>
              <w:lastRenderedPageBreak/>
              <w:drawing>
                <wp:inline distT="0" distB="0" distL="0" distR="0" wp14:anchorId="005D4A6B" wp14:editId="15FC901D">
                  <wp:extent cx="4727218" cy="2468880"/>
                  <wp:effectExtent l="0" t="0" r="0" b="7620"/>
                  <wp:docPr id="38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4973" cy="247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2B7" w:rsidRDefault="003762B7" w:rsidP="003762B7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1</w:t>
            </w:r>
            <w:r w:rsidR="00C14F26">
              <w:rPr>
                <w:noProof/>
              </w:rPr>
              <w:fldChar w:fldCharType="end"/>
            </w:r>
            <w:r>
              <w:t>: Homepage</w:t>
            </w:r>
          </w:p>
          <w:p w:rsidR="003617FA" w:rsidRDefault="003617FA" w:rsidP="003617FA">
            <w:pPr>
              <w:keepNext/>
              <w:jc w:val="center"/>
            </w:pPr>
            <w:r>
              <w:rPr>
                <w:noProof/>
                <w:lang w:bidi="ne-NP"/>
              </w:rPr>
              <w:drawing>
                <wp:inline distT="0" distB="0" distL="0" distR="0" wp14:anchorId="19FDA0E3" wp14:editId="3211F550">
                  <wp:extent cx="4718011" cy="2400300"/>
                  <wp:effectExtent l="0" t="0" r="6985" b="0"/>
                  <wp:docPr id="41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377" cy="240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349" w:rsidRPr="00C50349" w:rsidRDefault="003617FA" w:rsidP="00C50349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2</w:t>
            </w:r>
            <w:r w:rsidR="00C14F26">
              <w:rPr>
                <w:noProof/>
              </w:rPr>
              <w:fldChar w:fldCharType="end"/>
            </w:r>
            <w:r>
              <w:t>: Booking Section</w:t>
            </w:r>
          </w:p>
          <w:p w:rsidR="00C50349" w:rsidRDefault="00C50349" w:rsidP="00C50349">
            <w:pPr>
              <w:keepNext/>
              <w:jc w:val="center"/>
            </w:pPr>
            <w:r>
              <w:rPr>
                <w:noProof/>
                <w:lang w:bidi="ne-NP"/>
              </w:rPr>
              <w:drawing>
                <wp:inline distT="0" distB="0" distL="0" distR="0" wp14:anchorId="3AB128F6" wp14:editId="397D3B50">
                  <wp:extent cx="4614334" cy="2914505"/>
                  <wp:effectExtent l="0" t="0" r="0" b="635"/>
                  <wp:docPr id="4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190" cy="292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349" w:rsidRDefault="00C50349" w:rsidP="00C50349">
            <w:pPr>
              <w:pStyle w:val="Caption"/>
              <w:jc w:val="center"/>
            </w:pPr>
            <w:r>
              <w:lastRenderedPageBreak/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3</w:t>
            </w:r>
            <w:r w:rsidR="00C14F26">
              <w:rPr>
                <w:noProof/>
              </w:rPr>
              <w:fldChar w:fldCharType="end"/>
            </w:r>
            <w:r>
              <w:t xml:space="preserve">: </w:t>
            </w:r>
            <w:r w:rsidR="00FE0DB6">
              <w:t>Page</w:t>
            </w:r>
            <w:r>
              <w:t xml:space="preserve"> of available routes for the destination</w:t>
            </w:r>
          </w:p>
          <w:p w:rsidR="00864F1E" w:rsidRDefault="00864F1E" w:rsidP="00864F1E">
            <w:pPr>
              <w:keepNext/>
              <w:jc w:val="center"/>
            </w:pPr>
            <w:r>
              <w:rPr>
                <w:noProof/>
                <w:lang w:bidi="ne-NP"/>
              </w:rPr>
              <w:drawing>
                <wp:inline distT="0" distB="0" distL="0" distR="0" wp14:anchorId="67FE8991" wp14:editId="2AF077B6">
                  <wp:extent cx="4571122" cy="2912533"/>
                  <wp:effectExtent l="0" t="0" r="1270" b="2540"/>
                  <wp:docPr id="47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917" cy="292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4F1E" w:rsidRDefault="00864F1E" w:rsidP="00864F1E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4</w:t>
            </w:r>
            <w:r w:rsidR="00C14F26">
              <w:rPr>
                <w:noProof/>
              </w:rPr>
              <w:fldChar w:fldCharType="end"/>
            </w:r>
            <w:r>
              <w:t>: Seat Selection Menu</w:t>
            </w:r>
          </w:p>
          <w:p w:rsidR="008F66D8" w:rsidRDefault="008F66D8" w:rsidP="008F66D8">
            <w:pPr>
              <w:keepNext/>
              <w:jc w:val="center"/>
            </w:pPr>
            <w:r>
              <w:rPr>
                <w:noProof/>
                <w:lang w:bidi="ne-NP"/>
              </w:rPr>
              <w:drawing>
                <wp:inline distT="0" distB="0" distL="0" distR="0" wp14:anchorId="0E8CAF2D" wp14:editId="4628F8D6">
                  <wp:extent cx="4707469" cy="3005666"/>
                  <wp:effectExtent l="0" t="0" r="0" b="4445"/>
                  <wp:docPr id="50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271" cy="3013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7D1F" w:rsidRDefault="008F66D8" w:rsidP="008A7DC3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5</w:t>
            </w:r>
            <w:r w:rsidR="00C14F26">
              <w:rPr>
                <w:noProof/>
              </w:rPr>
              <w:fldChar w:fldCharType="end"/>
            </w:r>
            <w:r>
              <w:t>: Checkout Section</w:t>
            </w:r>
          </w:p>
          <w:p w:rsidR="00467C1E" w:rsidRDefault="00467C1E" w:rsidP="00467C1E">
            <w:pPr>
              <w:jc w:val="center"/>
              <w:rPr>
                <w:noProof/>
                <w:lang w:bidi="ne-NP"/>
              </w:rPr>
            </w:pPr>
          </w:p>
          <w:p w:rsidR="00467C1E" w:rsidRDefault="00467C1E" w:rsidP="00467C1E">
            <w:pPr>
              <w:keepNext/>
              <w:jc w:val="center"/>
            </w:pPr>
            <w:r>
              <w:rPr>
                <w:noProof/>
                <w:lang w:bidi="ne-NP"/>
              </w:rPr>
              <w:lastRenderedPageBreak/>
              <w:drawing>
                <wp:inline distT="0" distB="0" distL="0" distR="0" wp14:anchorId="3B2076A6" wp14:editId="051DFBF6">
                  <wp:extent cx="4605867" cy="2587057"/>
                  <wp:effectExtent l="0" t="0" r="444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8103" r="7971"/>
                          <a:stretch/>
                        </pic:blipFill>
                        <pic:spPr bwMode="auto">
                          <a:xfrm>
                            <a:off x="0" y="0"/>
                            <a:ext cx="4614784" cy="2592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7C1E" w:rsidRDefault="00467C1E" w:rsidP="00467C1E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 w:rsidR="00C04855">
              <w:rPr>
                <w:noProof/>
              </w:rPr>
              <w:t>6</w:t>
            </w:r>
            <w:r w:rsidR="00C14F26">
              <w:rPr>
                <w:noProof/>
              </w:rPr>
              <w:fldChar w:fldCharType="end"/>
            </w:r>
            <w:r>
              <w:t>: Admin Panel of the system</w:t>
            </w:r>
          </w:p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Default="00C04855" w:rsidP="00C04855"/>
          <w:p w:rsidR="00C04855" w:rsidRPr="00C04855" w:rsidRDefault="00C04855" w:rsidP="00C04855"/>
          <w:p w:rsidR="00852489" w:rsidRPr="001263C7" w:rsidRDefault="00852489" w:rsidP="00C57D1F">
            <w:pPr>
              <w:pStyle w:val="ListParagraph"/>
              <w:numPr>
                <w:ilvl w:val="0"/>
                <w:numId w:val="19"/>
              </w:numPr>
              <w:rPr>
                <w:rStyle w:val="Emphasis"/>
                <w:b/>
                <w:bCs/>
                <w:i w:val="0"/>
                <w:iCs w:val="0"/>
              </w:rPr>
            </w:pPr>
            <w:r w:rsidRPr="001263C7">
              <w:rPr>
                <w:rStyle w:val="Emphasis"/>
                <w:b/>
                <w:bCs/>
                <w:i w:val="0"/>
                <w:iCs w:val="0"/>
              </w:rPr>
              <w:t>Font face Helvetica (06/2074 to 012/2074)</w:t>
            </w:r>
          </w:p>
          <w:p w:rsidR="00C04855" w:rsidRDefault="00C04855" w:rsidP="001263C7">
            <w:pPr>
              <w:pStyle w:val="ListParagraph"/>
              <w:ind w:left="787"/>
              <w:rPr>
                <w:noProof/>
                <w:lang w:bidi="ne-NP"/>
              </w:rPr>
            </w:pPr>
          </w:p>
          <w:p w:rsidR="00C04855" w:rsidRDefault="00C04855" w:rsidP="00C04855">
            <w:pPr>
              <w:pStyle w:val="ListParagraph"/>
              <w:keepNext/>
              <w:ind w:left="787"/>
            </w:pPr>
            <w:r>
              <w:rPr>
                <w:noProof/>
                <w:lang w:bidi="ne-NP"/>
              </w:rPr>
              <w:drawing>
                <wp:inline distT="0" distB="0" distL="0" distR="0" wp14:anchorId="32613D0D" wp14:editId="4EC3DAEF">
                  <wp:extent cx="4168892" cy="2108200"/>
                  <wp:effectExtent l="0" t="0" r="317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7598" b="2500"/>
                          <a:stretch/>
                        </pic:blipFill>
                        <pic:spPr bwMode="auto">
                          <a:xfrm>
                            <a:off x="0" y="0"/>
                            <a:ext cx="4168892" cy="210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2489" w:rsidRDefault="00C04855" w:rsidP="00C04855">
            <w:pPr>
              <w:pStyle w:val="Caption"/>
              <w:jc w:val="center"/>
            </w:pPr>
            <w:r>
              <w:t xml:space="preserve">Figure </w:t>
            </w:r>
            <w:r w:rsidR="00C14F26">
              <w:rPr>
                <w:noProof/>
              </w:rPr>
              <w:fldChar w:fldCharType="begin"/>
            </w:r>
            <w:r w:rsidR="00C14F26">
              <w:rPr>
                <w:noProof/>
              </w:rPr>
              <w:instrText xml:space="preserve"> SEQ Figure \* ARABIC </w:instrText>
            </w:r>
            <w:r w:rsidR="00C14F26"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 w:rsidR="00C14F26">
              <w:rPr>
                <w:noProof/>
              </w:rPr>
              <w:fldChar w:fldCharType="end"/>
            </w:r>
            <w:r>
              <w:t>: Helvetica simple webpage</w:t>
            </w:r>
          </w:p>
          <w:p w:rsidR="00900A5A" w:rsidRPr="00900A5A" w:rsidRDefault="00900A5A" w:rsidP="00900A5A">
            <w:bookmarkStart w:id="0" w:name="_GoBack"/>
            <w:bookmarkEnd w:id="0"/>
          </w:p>
        </w:tc>
        <w:tc>
          <w:tcPr>
            <w:tcW w:w="1379" w:type="dxa"/>
          </w:tcPr>
          <w:p w:rsidR="00852489" w:rsidRPr="00673BB8" w:rsidRDefault="00852489" w:rsidP="00852489"/>
        </w:tc>
      </w:tr>
    </w:tbl>
    <w:p w:rsidR="00F75D2E" w:rsidRPr="00673BB8" w:rsidRDefault="00F75D2E" w:rsidP="00DC322A"/>
    <w:sectPr w:rsidR="00F75D2E" w:rsidRPr="00673BB8">
      <w:footerReference w:type="default" r:id="rId17"/>
      <w:pgSz w:w="12240" w:h="15840"/>
      <w:pgMar w:top="1440" w:right="1440" w:bottom="100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28D8" w:rsidRDefault="003D28D8">
      <w:r>
        <w:separator/>
      </w:r>
    </w:p>
  </w:endnote>
  <w:endnote w:type="continuationSeparator" w:id="0">
    <w:p w:rsidR="003D28D8" w:rsidRDefault="003D2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5D2E" w:rsidRDefault="00F75D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28D8" w:rsidRDefault="003D28D8">
      <w:r>
        <w:separator/>
      </w:r>
    </w:p>
  </w:footnote>
  <w:footnote w:type="continuationSeparator" w:id="0">
    <w:p w:rsidR="003D28D8" w:rsidRDefault="003D28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9C12D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2742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082027C2"/>
    <w:lvl w:ilvl="0">
      <w:start w:val="1"/>
      <w:numFmt w:val="decimal"/>
      <w:pStyle w:val="ListNumber"/>
      <w:lvlText w:val="%1."/>
      <w:lvlJc w:val="left"/>
      <w:pPr>
        <w:tabs>
          <w:tab w:val="num" w:pos="504"/>
        </w:tabs>
        <w:ind w:left="504" w:hanging="360"/>
      </w:pPr>
      <w:rPr>
        <w:rFonts w:hint="default"/>
        <w:color w:val="595959" w:themeColor="text1" w:themeTint="A6"/>
        <w:sz w:val="19"/>
      </w:rPr>
    </w:lvl>
  </w:abstractNum>
  <w:abstractNum w:abstractNumId="3" w15:restartNumberingAfterBreak="0">
    <w:nsid w:val="FFFFFF89"/>
    <w:multiLevelType w:val="singleLevel"/>
    <w:tmpl w:val="4ABA2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B4C6B"/>
    <w:multiLevelType w:val="hybridMultilevel"/>
    <w:tmpl w:val="C68A5664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13316DAF"/>
    <w:multiLevelType w:val="hybridMultilevel"/>
    <w:tmpl w:val="402088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E67AD"/>
    <w:multiLevelType w:val="hybridMultilevel"/>
    <w:tmpl w:val="2CB8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404E3"/>
    <w:multiLevelType w:val="hybridMultilevel"/>
    <w:tmpl w:val="7BDADC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622236"/>
    <w:multiLevelType w:val="hybridMultilevel"/>
    <w:tmpl w:val="737A7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054BF"/>
    <w:multiLevelType w:val="hybridMultilevel"/>
    <w:tmpl w:val="DA883C6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0" w15:restartNumberingAfterBreak="0">
    <w:nsid w:val="1DBA2FF3"/>
    <w:multiLevelType w:val="hybridMultilevel"/>
    <w:tmpl w:val="5A04AEA0"/>
    <w:lvl w:ilvl="0" w:tplc="29261B8C">
      <w:start w:val="1"/>
      <w:numFmt w:val="bullet"/>
      <w:pStyle w:val="ListBullet"/>
      <w:lvlText w:val=""/>
      <w:lvlJc w:val="left"/>
      <w:pPr>
        <w:tabs>
          <w:tab w:val="num" w:pos="504"/>
        </w:tabs>
        <w:ind w:left="504" w:hanging="360"/>
      </w:pPr>
      <w:rPr>
        <w:rFonts w:ascii="Symbol" w:hAnsi="Symbol" w:hint="default"/>
        <w:color w:val="595959" w:themeColor="text1" w:themeTint="A6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D2DFB"/>
    <w:multiLevelType w:val="hybridMultilevel"/>
    <w:tmpl w:val="B20279D4"/>
    <w:lvl w:ilvl="0" w:tplc="9980358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95959" w:themeColor="text1" w:themeTint="A6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DD4496"/>
    <w:multiLevelType w:val="hybridMultilevel"/>
    <w:tmpl w:val="CA50FC4A"/>
    <w:lvl w:ilvl="0" w:tplc="91AA9A9A">
      <w:start w:val="1"/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color w:val="595959" w:themeColor="text1" w:themeTint="A6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74540"/>
    <w:multiLevelType w:val="hybridMultilevel"/>
    <w:tmpl w:val="DE02B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F1609"/>
    <w:multiLevelType w:val="hybridMultilevel"/>
    <w:tmpl w:val="3E64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149D4"/>
    <w:multiLevelType w:val="hybridMultilevel"/>
    <w:tmpl w:val="7BCE3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70D11"/>
    <w:multiLevelType w:val="hybridMultilevel"/>
    <w:tmpl w:val="D132F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D3F8E"/>
    <w:multiLevelType w:val="hybridMultilevel"/>
    <w:tmpl w:val="C784AE7E"/>
    <w:lvl w:ilvl="0" w:tplc="A4D04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BFBF" w:themeColor="background1" w:themeShade="BF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8D4D3D"/>
    <w:multiLevelType w:val="hybridMultilevel"/>
    <w:tmpl w:val="9F22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54296C"/>
    <w:multiLevelType w:val="hybridMultilevel"/>
    <w:tmpl w:val="B5D67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8"/>
  </w:num>
  <w:num w:numId="4">
    <w:abstractNumId w:val="6"/>
  </w:num>
  <w:num w:numId="5">
    <w:abstractNumId w:val="18"/>
  </w:num>
  <w:num w:numId="6">
    <w:abstractNumId w:val="14"/>
  </w:num>
  <w:num w:numId="7">
    <w:abstractNumId w:val="19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1"/>
  </w:num>
  <w:num w:numId="14">
    <w:abstractNumId w:val="12"/>
  </w:num>
  <w:num w:numId="15">
    <w:abstractNumId w:val="10"/>
  </w:num>
  <w:num w:numId="16">
    <w:abstractNumId w:val="4"/>
  </w:num>
  <w:num w:numId="17">
    <w:abstractNumId w:val="15"/>
  </w:num>
  <w:num w:numId="18">
    <w:abstractNumId w:val="7"/>
  </w:num>
  <w:num w:numId="19">
    <w:abstractNumId w:val="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408"/>
    <w:rsid w:val="0000604B"/>
    <w:rsid w:val="000175FE"/>
    <w:rsid w:val="00045FF5"/>
    <w:rsid w:val="00076E4C"/>
    <w:rsid w:val="00086677"/>
    <w:rsid w:val="000935E7"/>
    <w:rsid w:val="001263C7"/>
    <w:rsid w:val="001946EC"/>
    <w:rsid w:val="001C62CD"/>
    <w:rsid w:val="001D032B"/>
    <w:rsid w:val="0024601B"/>
    <w:rsid w:val="00274A4E"/>
    <w:rsid w:val="002D69D6"/>
    <w:rsid w:val="002E07B0"/>
    <w:rsid w:val="00320560"/>
    <w:rsid w:val="00325FD1"/>
    <w:rsid w:val="003617FA"/>
    <w:rsid w:val="003762B7"/>
    <w:rsid w:val="003D28D8"/>
    <w:rsid w:val="003D6625"/>
    <w:rsid w:val="003F04E9"/>
    <w:rsid w:val="00405408"/>
    <w:rsid w:val="00467C1E"/>
    <w:rsid w:val="004A05AC"/>
    <w:rsid w:val="005326B2"/>
    <w:rsid w:val="005475AB"/>
    <w:rsid w:val="0055166C"/>
    <w:rsid w:val="00552CFD"/>
    <w:rsid w:val="00610590"/>
    <w:rsid w:val="00673BB8"/>
    <w:rsid w:val="006810BD"/>
    <w:rsid w:val="006C02D2"/>
    <w:rsid w:val="006C6E4A"/>
    <w:rsid w:val="007128DE"/>
    <w:rsid w:val="00735C01"/>
    <w:rsid w:val="00744F3B"/>
    <w:rsid w:val="00791AD2"/>
    <w:rsid w:val="007E79E1"/>
    <w:rsid w:val="0081753F"/>
    <w:rsid w:val="00827A63"/>
    <w:rsid w:val="00852489"/>
    <w:rsid w:val="008553F2"/>
    <w:rsid w:val="00864F1E"/>
    <w:rsid w:val="00871A05"/>
    <w:rsid w:val="008A7DC3"/>
    <w:rsid w:val="008C541C"/>
    <w:rsid w:val="008D7C47"/>
    <w:rsid w:val="008F66D8"/>
    <w:rsid w:val="00900A5A"/>
    <w:rsid w:val="00915C93"/>
    <w:rsid w:val="00916AB0"/>
    <w:rsid w:val="00920352"/>
    <w:rsid w:val="00927520"/>
    <w:rsid w:val="00990008"/>
    <w:rsid w:val="009C4AEF"/>
    <w:rsid w:val="009E4449"/>
    <w:rsid w:val="00A14336"/>
    <w:rsid w:val="00A16D47"/>
    <w:rsid w:val="00AD4F91"/>
    <w:rsid w:val="00AE22A8"/>
    <w:rsid w:val="00AE61C8"/>
    <w:rsid w:val="00B62F0A"/>
    <w:rsid w:val="00BA26F5"/>
    <w:rsid w:val="00BA404C"/>
    <w:rsid w:val="00BC3297"/>
    <w:rsid w:val="00C0296F"/>
    <w:rsid w:val="00C04855"/>
    <w:rsid w:val="00C14F26"/>
    <w:rsid w:val="00C2043D"/>
    <w:rsid w:val="00C2377E"/>
    <w:rsid w:val="00C420F8"/>
    <w:rsid w:val="00C50349"/>
    <w:rsid w:val="00C53B33"/>
    <w:rsid w:val="00C57D1F"/>
    <w:rsid w:val="00C76110"/>
    <w:rsid w:val="00CA5E76"/>
    <w:rsid w:val="00CF5955"/>
    <w:rsid w:val="00D2425A"/>
    <w:rsid w:val="00D66934"/>
    <w:rsid w:val="00DB7B8E"/>
    <w:rsid w:val="00DC322A"/>
    <w:rsid w:val="00DC384E"/>
    <w:rsid w:val="00DE051D"/>
    <w:rsid w:val="00DE2DE9"/>
    <w:rsid w:val="00E25FEE"/>
    <w:rsid w:val="00E37EB9"/>
    <w:rsid w:val="00EC35DB"/>
    <w:rsid w:val="00F06D44"/>
    <w:rsid w:val="00F57E01"/>
    <w:rsid w:val="00F75D2E"/>
    <w:rsid w:val="00FA065E"/>
    <w:rsid w:val="00FC2D4A"/>
    <w:rsid w:val="00FE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03B673D9-BCC1-4E2A-A351-F729C20DA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 w:qFormat="1"/>
    <w:lsdException w:name="List Number" w:uiPriority="5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iPriority="9" w:unhideWhenUsed="1" w:qFormat="1"/>
    <w:lsdException w:name="List Continue 2" w:semiHidden="1" w:uiPriority="10" w:unhideWhenUsed="1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5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320560"/>
  </w:style>
  <w:style w:type="paragraph" w:styleId="Heading1">
    <w:name w:val="heading 1"/>
    <w:basedOn w:val="Normal"/>
    <w:link w:val="Heading1Char"/>
    <w:uiPriority w:val="3"/>
    <w:unhideWhenUsed/>
    <w:qFormat/>
    <w:pPr>
      <w:outlineLvl w:val="0"/>
    </w:pPr>
    <w:rPr>
      <w:rFonts w:asciiTheme="majorHAnsi" w:hAnsiTheme="majorHAnsi"/>
      <w:caps/>
      <w:color w:val="595959" w:themeColor="text1" w:themeTint="A6"/>
      <w:spacing w:val="10"/>
      <w:sz w:val="18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outlineLvl w:val="1"/>
    </w:pPr>
    <w:rPr>
      <w:rFonts w:asciiTheme="majorHAnsi" w:hAnsiTheme="majorHAnsi"/>
      <w:caps/>
      <w:color w:val="595959" w:themeColor="text1" w:themeTint="A6"/>
      <w:spacing w:val="10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Heading1"/>
    <w:next w:val="Normal"/>
    <w:link w:val="Heading4Char"/>
    <w:uiPriority w:val="3"/>
    <w:semiHidden/>
    <w:unhideWhenUsed/>
    <w:qFormat/>
    <w:pPr>
      <w:outlineLvl w:val="3"/>
    </w:pPr>
    <w:rPr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hAnsiTheme="majorHAnsi"/>
      <w:caps/>
      <w:color w:val="595959" w:themeColor="text1" w:themeTint="A6"/>
      <w:spacing w:val="10"/>
      <w:sz w:val="18"/>
    </w:rPr>
  </w:style>
  <w:style w:type="character" w:styleId="Emphasis">
    <w:name w:val="Emphasis"/>
    <w:basedOn w:val="DefaultParagraphFont"/>
    <w:uiPriority w:val="4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hAnsiTheme="majorHAnsi"/>
      <w:caps/>
      <w:color w:val="595959" w:themeColor="text1" w:themeTint="A6"/>
      <w:spacing w:val="10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hAnsiTheme="majorHAnsi"/>
      <w:caps/>
      <w:spacing w:val="10"/>
      <w:sz w:val="18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5"/>
    <w:qFormat/>
    <w:pPr>
      <w:numPr>
        <w:numId w:val="15"/>
      </w:numPr>
      <w:spacing w:after="80"/>
    </w:pPr>
  </w:style>
  <w:style w:type="paragraph" w:styleId="ListNumber">
    <w:name w:val="List Number"/>
    <w:basedOn w:val="Normal"/>
    <w:uiPriority w:val="5"/>
    <w:qFormat/>
    <w:pPr>
      <w:numPr>
        <w:numId w:val="9"/>
      </w:numPr>
      <w:contextualSpacing/>
    </w:p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caps/>
      <w:color w:val="595959" w:themeColor="text1" w:themeTint="A6"/>
      <w:spacing w:val="10"/>
      <w:kern w:val="28"/>
      <w:sz w:val="23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595959" w:themeColor="text1" w:themeTint="A6"/>
      <w:spacing w:val="10"/>
      <w:kern w:val="28"/>
      <w:sz w:val="23"/>
      <w:szCs w:val="56"/>
    </w:rPr>
  </w:style>
  <w:style w:type="character" w:styleId="Hyperlink">
    <w:name w:val="Hyperlink"/>
    <w:basedOn w:val="DefaultParagraphFont"/>
    <w:uiPriority w:val="99"/>
    <w:unhideWhenUsed/>
    <w:rsid w:val="0040540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FC2D4A"/>
    <w:pPr>
      <w:ind w:left="720"/>
      <w:contextualSpacing/>
    </w:pPr>
  </w:style>
  <w:style w:type="paragraph" w:styleId="Caption">
    <w:name w:val="caption"/>
    <w:basedOn w:val="Normal"/>
    <w:next w:val="Normal"/>
    <w:uiPriority w:val="99"/>
    <w:unhideWhenUsed/>
    <w:rsid w:val="003762B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schalstha9@gmail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schal\AppData\Roaming\Microsoft\Templates\Resume%20for%20recent%20college%20gradu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E0F906A3F64914AD67BF72CBBA7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85D155-239F-4845-915D-8D46FD996FA9}"/>
      </w:docPartPr>
      <w:docPartBody>
        <w:p w:rsidR="005F59D7" w:rsidRDefault="006109F9">
          <w:pPr>
            <w:pStyle w:val="F5E0F906A3F64914AD67BF72CBBA7182"/>
          </w:pPr>
          <w:r>
            <w:t>Your Name</w:t>
          </w:r>
        </w:p>
      </w:docPartBody>
    </w:docPart>
    <w:docPart>
      <w:docPartPr>
        <w:name w:val="520344FD418947F3B8108E978F0EEA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D9138-A273-4837-8482-4661CC18DA7F}"/>
      </w:docPartPr>
      <w:docPartBody>
        <w:p w:rsidR="005F59D7" w:rsidRDefault="006109F9">
          <w:pPr>
            <w:pStyle w:val="520344FD418947F3B8108E978F0EEAE6"/>
          </w:pPr>
          <w:r>
            <w:t>Objective</w:t>
          </w:r>
        </w:p>
      </w:docPartBody>
    </w:docPart>
    <w:docPart>
      <w:docPartPr>
        <w:name w:val="21BF8D367CC94443AE29FF84CB0ED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111B-E941-40D1-B61E-FCF13D868FDF}"/>
      </w:docPartPr>
      <w:docPartBody>
        <w:p w:rsidR="005F59D7" w:rsidRDefault="006109F9">
          <w:pPr>
            <w:pStyle w:val="21BF8D367CC94443AE29FF84CB0ED465"/>
          </w:pPr>
          <w:r>
            <w:t>Education</w:t>
          </w:r>
        </w:p>
      </w:docPartBody>
    </w:docPart>
    <w:docPart>
      <w:docPartPr>
        <w:name w:val="F54C757B87F848F3B6424FDFBC970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68D0D-A3FB-42A0-B88C-044C70D24171}"/>
      </w:docPartPr>
      <w:docPartBody>
        <w:p w:rsidR="005F59D7" w:rsidRDefault="006109F9">
          <w:pPr>
            <w:pStyle w:val="F54C757B87F848F3B6424FDFBC970B2F"/>
          </w:pPr>
          <w:r>
            <w:t>Skills &amp; Abilities</w:t>
          </w:r>
        </w:p>
      </w:docPartBody>
    </w:docPart>
    <w:docPart>
      <w:docPartPr>
        <w:name w:val="F89B9BF31F6144258C8E4FE72EA8F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C1772-342E-4326-8CBD-D97E4CFD4B89}"/>
      </w:docPartPr>
      <w:docPartBody>
        <w:p w:rsidR="005F59D7" w:rsidRDefault="006109F9">
          <w:pPr>
            <w:pStyle w:val="F89B9BF31F6144258C8E4FE72EA8F7C4"/>
          </w:pPr>
          <w:r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A2FF3"/>
    <w:multiLevelType w:val="hybridMultilevel"/>
    <w:tmpl w:val="5A04AEA0"/>
    <w:lvl w:ilvl="0" w:tplc="29261B8C">
      <w:start w:val="1"/>
      <w:numFmt w:val="bullet"/>
      <w:pStyle w:val="ListBullet"/>
      <w:lvlText w:val=""/>
      <w:lvlJc w:val="left"/>
      <w:pPr>
        <w:tabs>
          <w:tab w:val="num" w:pos="504"/>
        </w:tabs>
        <w:ind w:left="504" w:hanging="360"/>
      </w:pPr>
      <w:rPr>
        <w:rFonts w:ascii="Symbol" w:hAnsi="Symbol" w:hint="default"/>
        <w:color w:val="595959" w:themeColor="text1" w:themeTint="A6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378"/>
    <w:rsid w:val="00092899"/>
    <w:rsid w:val="00384378"/>
    <w:rsid w:val="005922C3"/>
    <w:rsid w:val="005F59D7"/>
    <w:rsid w:val="006109F9"/>
    <w:rsid w:val="00696D0C"/>
    <w:rsid w:val="008D725D"/>
    <w:rsid w:val="00971079"/>
    <w:rsid w:val="00F1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E0F906A3F64914AD67BF72CBBA7182">
    <w:name w:val="F5E0F906A3F64914AD67BF72CBBA7182"/>
  </w:style>
  <w:style w:type="paragraph" w:customStyle="1" w:styleId="3AEF8BAC36C841939E33FD2A6E28603A">
    <w:name w:val="3AEF8BAC36C841939E33FD2A6E28603A"/>
  </w:style>
  <w:style w:type="paragraph" w:customStyle="1" w:styleId="30BDDEA495164D4AA6D142E1CF341A98">
    <w:name w:val="30BDDEA495164D4AA6D142E1CF341A98"/>
  </w:style>
  <w:style w:type="paragraph" w:customStyle="1" w:styleId="16332BE8439043D2B77A8E697D63D9D6">
    <w:name w:val="16332BE8439043D2B77A8E697D63D9D6"/>
  </w:style>
  <w:style w:type="paragraph" w:customStyle="1" w:styleId="3080B37B6EAF41AE811DE2E1339548D2">
    <w:name w:val="3080B37B6EAF41AE811DE2E1339548D2"/>
  </w:style>
  <w:style w:type="paragraph" w:customStyle="1" w:styleId="520344FD418947F3B8108E978F0EEAE6">
    <w:name w:val="520344FD418947F3B8108E978F0EEAE6"/>
  </w:style>
  <w:style w:type="paragraph" w:customStyle="1" w:styleId="D53D4AB6B1D2455F9E63E616E696FB2F">
    <w:name w:val="D53D4AB6B1D2455F9E63E616E696FB2F"/>
  </w:style>
  <w:style w:type="paragraph" w:customStyle="1" w:styleId="21BF8D367CC94443AE29FF84CB0ED465">
    <w:name w:val="21BF8D367CC94443AE29FF84CB0ED465"/>
  </w:style>
  <w:style w:type="paragraph" w:customStyle="1" w:styleId="0FF5E89A7BFF485A8F35BD56B2EF74D8">
    <w:name w:val="0FF5E89A7BFF485A8F35BD56B2EF74D8"/>
  </w:style>
  <w:style w:type="character" w:styleId="Emphasis">
    <w:name w:val="Emphasis"/>
    <w:basedOn w:val="DefaultParagraphFont"/>
    <w:uiPriority w:val="4"/>
    <w:qFormat/>
    <w:rsid w:val="00384378"/>
    <w:rPr>
      <w:i/>
      <w:iCs/>
    </w:rPr>
  </w:style>
  <w:style w:type="paragraph" w:customStyle="1" w:styleId="F45A30AA6AA545E381E6FCC9740A3FEF">
    <w:name w:val="F45A30AA6AA545E381E6FCC9740A3FEF"/>
  </w:style>
  <w:style w:type="paragraph" w:customStyle="1" w:styleId="9189D85E84C84DCAB5705693F449AC77">
    <w:name w:val="9189D85E84C84DCAB5705693F449AC77"/>
  </w:style>
  <w:style w:type="paragraph" w:styleId="ListBullet">
    <w:name w:val="List Bullet"/>
    <w:basedOn w:val="Normal"/>
    <w:uiPriority w:val="5"/>
    <w:qFormat/>
    <w:rsid w:val="00384378"/>
    <w:pPr>
      <w:numPr>
        <w:numId w:val="1"/>
      </w:numPr>
      <w:spacing w:after="80" w:line="240" w:lineRule="auto"/>
    </w:pPr>
    <w:rPr>
      <w:sz w:val="20"/>
      <w:lang w:bidi="ar-SA"/>
    </w:rPr>
  </w:style>
  <w:style w:type="paragraph" w:customStyle="1" w:styleId="3ABB667075544EB4A7D701EA41C6EA8A">
    <w:name w:val="3ABB667075544EB4A7D701EA41C6EA8A"/>
  </w:style>
  <w:style w:type="paragraph" w:customStyle="1" w:styleId="F54C757B87F848F3B6424FDFBC970B2F">
    <w:name w:val="F54C757B87F848F3B6424FDFBC970B2F"/>
  </w:style>
  <w:style w:type="paragraph" w:customStyle="1" w:styleId="98224F661E4F49C5B3989E1EB84FC6FE">
    <w:name w:val="98224F661E4F49C5B3989E1EB84FC6FE"/>
  </w:style>
  <w:style w:type="paragraph" w:customStyle="1" w:styleId="90DB745A2A3841AF8A0DEDFA107C983E">
    <w:name w:val="90DB745A2A3841AF8A0DEDFA107C983E"/>
  </w:style>
  <w:style w:type="paragraph" w:customStyle="1" w:styleId="41761E593AB640898952052EA885276A">
    <w:name w:val="41761E593AB640898952052EA885276A"/>
  </w:style>
  <w:style w:type="paragraph" w:customStyle="1" w:styleId="FC343B9BF570458D934EFBE2C64F1DB9">
    <w:name w:val="FC343B9BF570458D934EFBE2C64F1DB9"/>
  </w:style>
  <w:style w:type="paragraph" w:customStyle="1" w:styleId="EF28E6E980404400A5FF4B8F82CFDE8E">
    <w:name w:val="EF28E6E980404400A5FF4B8F82CFDE8E"/>
  </w:style>
  <w:style w:type="paragraph" w:customStyle="1" w:styleId="78B17F49228F4874865D1B92E12A4E18">
    <w:name w:val="78B17F49228F4874865D1B92E12A4E18"/>
  </w:style>
  <w:style w:type="paragraph" w:customStyle="1" w:styleId="FAC1004F84554C47A932702542487566">
    <w:name w:val="FAC1004F84554C47A932702542487566"/>
  </w:style>
  <w:style w:type="paragraph" w:customStyle="1" w:styleId="85E9645DFA764DE897099B8FAB97F2E7">
    <w:name w:val="85E9645DFA764DE897099B8FAB97F2E7"/>
  </w:style>
  <w:style w:type="paragraph" w:customStyle="1" w:styleId="DAA3F2F44D3540D398ACB6FE233F6AAC">
    <w:name w:val="DAA3F2F44D3540D398ACB6FE233F6AAC"/>
  </w:style>
  <w:style w:type="paragraph" w:customStyle="1" w:styleId="F89B9BF31F6144258C8E4FE72EA8F7C4">
    <w:name w:val="F89B9BF31F6144258C8E4FE72EA8F7C4"/>
  </w:style>
  <w:style w:type="paragraph" w:customStyle="1" w:styleId="C054C286B204454EB7216BB7E1C44005">
    <w:name w:val="C054C286B204454EB7216BB7E1C44005"/>
  </w:style>
  <w:style w:type="paragraph" w:customStyle="1" w:styleId="89ED1357026A4A818683A38E1E0AB8C0">
    <w:name w:val="89ED1357026A4A818683A38E1E0AB8C0"/>
  </w:style>
  <w:style w:type="paragraph" w:customStyle="1" w:styleId="6BC6836CE4FD49D0B4D84D55286B515B">
    <w:name w:val="6BC6836CE4FD49D0B4D84D55286B515B"/>
  </w:style>
  <w:style w:type="paragraph" w:customStyle="1" w:styleId="55DC3A3756674F6DBBC64E7A566656B2">
    <w:name w:val="55DC3A3756674F6DBBC64E7A566656B2"/>
  </w:style>
  <w:style w:type="paragraph" w:customStyle="1" w:styleId="C2263D62C448430292E0F53F9FB0ECA3">
    <w:name w:val="C2263D62C448430292E0F53F9FB0ECA3"/>
  </w:style>
  <w:style w:type="paragraph" w:customStyle="1" w:styleId="3A70A9D30054434EABC3ADC71CEE5199">
    <w:name w:val="3A70A9D30054434EABC3ADC71CEE5199"/>
  </w:style>
  <w:style w:type="paragraph" w:customStyle="1" w:styleId="59E4A199E8EF49DA842620680DD84803">
    <w:name w:val="59E4A199E8EF49DA842620680DD84803"/>
  </w:style>
  <w:style w:type="paragraph" w:customStyle="1" w:styleId="C18508582C0A4B91B9E01C1221B281A8">
    <w:name w:val="C18508582C0A4B91B9E01C1221B281A8"/>
  </w:style>
  <w:style w:type="paragraph" w:customStyle="1" w:styleId="F29BB25E944F44D7B45403D0A5A0508F">
    <w:name w:val="F29BB25E944F44D7B45403D0A5A0508F"/>
    <w:rsid w:val="00384378"/>
  </w:style>
  <w:style w:type="paragraph" w:customStyle="1" w:styleId="DE8602C0CD9F4264AAFED69CAC6EEE32">
    <w:name w:val="DE8602C0CD9F4264AAFED69CAC6EEE32"/>
    <w:rsid w:val="00384378"/>
  </w:style>
  <w:style w:type="paragraph" w:customStyle="1" w:styleId="D72C455D7DD844BC9549A80849A6D327">
    <w:name w:val="D72C455D7DD844BC9549A80849A6D327"/>
    <w:rsid w:val="00384378"/>
  </w:style>
  <w:style w:type="paragraph" w:customStyle="1" w:styleId="4B65F2C0D9414740B029591362EDBB87">
    <w:name w:val="4B65F2C0D9414740B029591362EDBB87"/>
    <w:rsid w:val="00384378"/>
  </w:style>
  <w:style w:type="paragraph" w:customStyle="1" w:styleId="891788F694A345B9A87FCA65569F2027">
    <w:name w:val="891788F694A345B9A87FCA65569F2027"/>
    <w:rsid w:val="00384378"/>
  </w:style>
  <w:style w:type="paragraph" w:customStyle="1" w:styleId="F6B3AB4F76EC4E7AA27EC4F154109FF1">
    <w:name w:val="F6B3AB4F76EC4E7AA27EC4F154109FF1"/>
    <w:rsid w:val="00384378"/>
  </w:style>
  <w:style w:type="paragraph" w:customStyle="1" w:styleId="9951615852384B7FB1F351DDCEFE06E5">
    <w:name w:val="9951615852384B7FB1F351DDCEFE06E5"/>
    <w:rsid w:val="00384378"/>
  </w:style>
  <w:style w:type="paragraph" w:customStyle="1" w:styleId="099124176EB845DCAD73DF897E8C6AB3">
    <w:name w:val="099124176EB845DCAD73DF897E8C6AB3"/>
    <w:rsid w:val="00384378"/>
  </w:style>
  <w:style w:type="paragraph" w:customStyle="1" w:styleId="9569B2AA8A864B2DBAB0D08EBEA5BC21">
    <w:name w:val="9569B2AA8A864B2DBAB0D08EBEA5BC21"/>
    <w:rsid w:val="00384378"/>
  </w:style>
  <w:style w:type="paragraph" w:customStyle="1" w:styleId="B37255E24F3E4A61A89213A55C96DDD5">
    <w:name w:val="B37255E24F3E4A61A89213A55C96DDD5"/>
    <w:rsid w:val="00384378"/>
  </w:style>
  <w:style w:type="paragraph" w:customStyle="1" w:styleId="F1860CBA315F413AA30BB02D369ACC1D">
    <w:name w:val="F1860CBA315F413AA30BB02D369ACC1D"/>
    <w:rsid w:val="00384378"/>
  </w:style>
  <w:style w:type="paragraph" w:customStyle="1" w:styleId="63587631E0314B32A5E2DA4344518298">
    <w:name w:val="63587631E0314B32A5E2DA4344518298"/>
    <w:rsid w:val="00384378"/>
  </w:style>
  <w:style w:type="paragraph" w:customStyle="1" w:styleId="6F76FB4B2F764DBB99810DA5555B741D">
    <w:name w:val="6F76FB4B2F764DBB99810DA5555B741D"/>
    <w:rsid w:val="00384378"/>
  </w:style>
  <w:style w:type="paragraph" w:customStyle="1" w:styleId="163C7B657D984C04BCFE503937EC9814">
    <w:name w:val="163C7B657D984C04BCFE503937EC9814"/>
    <w:rsid w:val="00384378"/>
  </w:style>
  <w:style w:type="paragraph" w:customStyle="1" w:styleId="17AB3364C7024FFAB499F30819A70C95">
    <w:name w:val="17AB3364C7024FFAB499F30819A70C95"/>
    <w:rsid w:val="00384378"/>
  </w:style>
  <w:style w:type="paragraph" w:customStyle="1" w:styleId="E79FA89A606A472FA4F87D57F575D7EA">
    <w:name w:val="E79FA89A606A472FA4F87D57F575D7EA"/>
    <w:rsid w:val="00384378"/>
  </w:style>
  <w:style w:type="paragraph" w:customStyle="1" w:styleId="44073A9952854CFE8F217B31317D2ED2">
    <w:name w:val="44073A9952854CFE8F217B31317D2ED2"/>
    <w:rsid w:val="00384378"/>
  </w:style>
  <w:style w:type="paragraph" w:customStyle="1" w:styleId="EC9C7275F4D141FA8C32EEA89B9F6094">
    <w:name w:val="EC9C7275F4D141FA8C32EEA89B9F6094"/>
    <w:rsid w:val="00384378"/>
  </w:style>
  <w:style w:type="paragraph" w:customStyle="1" w:styleId="145526B0943C420F917AA7ED62ECCF22">
    <w:name w:val="145526B0943C420F917AA7ED62ECCF22"/>
    <w:rsid w:val="00384378"/>
  </w:style>
  <w:style w:type="paragraph" w:customStyle="1" w:styleId="81DF907F608649F09CB97ADD74D43A64">
    <w:name w:val="81DF907F608649F09CB97ADD74D43A64"/>
    <w:rsid w:val="00384378"/>
  </w:style>
  <w:style w:type="paragraph" w:customStyle="1" w:styleId="B20EBB585E014347847AC4C7525E5D8B">
    <w:name w:val="B20EBB585E014347847AC4C7525E5D8B"/>
    <w:rsid w:val="00384378"/>
  </w:style>
  <w:style w:type="paragraph" w:customStyle="1" w:styleId="7EB9E6B3758347A9A1B8B02036B99D61">
    <w:name w:val="7EB9E6B3758347A9A1B8B02036B99D61"/>
    <w:rsid w:val="00384378"/>
  </w:style>
  <w:style w:type="paragraph" w:customStyle="1" w:styleId="9FDB15E36BA64C66A4ACC64D8133B867">
    <w:name w:val="9FDB15E36BA64C66A4ACC64D8133B867"/>
    <w:rsid w:val="00384378"/>
  </w:style>
  <w:style w:type="paragraph" w:customStyle="1" w:styleId="0FCB62177C4D4FEA9B7F769ECE782770">
    <w:name w:val="0FCB62177C4D4FEA9B7F769ECE782770"/>
    <w:rsid w:val="00384378"/>
  </w:style>
  <w:style w:type="paragraph" w:customStyle="1" w:styleId="E1583C2AFB8841D19F2A4A56E0F47597">
    <w:name w:val="E1583C2AFB8841D19F2A4A56E0F47597"/>
    <w:rsid w:val="003843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/>
</file>

<file path=customXml/itemProps1.xml><?xml version="1.0" encoding="utf-8"?>
<ds:datastoreItem xmlns:ds="http://schemas.openxmlformats.org/officeDocument/2006/customXml" ds:itemID="{3D50D16B-B610-4553-BBDF-84ED4D5DF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for recent college graduate.dotx</Template>
  <TotalTime>141</TotalTime>
  <Pages>5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Shrestha</dc:creator>
  <cp:keywords/>
  <dc:description/>
  <cp:lastModifiedBy>Nischal Shrestha</cp:lastModifiedBy>
  <cp:revision>79</cp:revision>
  <dcterms:created xsi:type="dcterms:W3CDTF">2018-09-20T05:37:00Z</dcterms:created>
  <dcterms:modified xsi:type="dcterms:W3CDTF">2019-02-13T08:22:00Z</dcterms:modified>
  <cp:version/>
</cp:coreProperties>
</file>